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1573" w:rsidRPr="00851573" w:rsidRDefault="00851573" w:rsidP="008515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851573">
        <w:rPr>
          <w:rFonts w:ascii="Segoe UI" w:eastAsia="Times New Roman" w:hAnsi="Segoe UI" w:cs="Segoe UI"/>
          <w:color w:val="374151"/>
          <w:sz w:val="24"/>
          <w:szCs w:val="24"/>
          <w:lang w:val="en-IN" w:eastAsia="en-IN"/>
        </w:rPr>
        <w:t>Numbers (Integers and Float): Numbers refer to numerical values that can be either integers (e.g. -3, 0, 10) or floating-point numbers (e.g. 3.14, -0.01). Integers are whole numbers without a fractional part and float numbers are numbers with a decimal point. Example: a = 10 b = -3.14</w:t>
      </w:r>
    </w:p>
    <w:p w:rsidR="00851573" w:rsidRPr="00851573" w:rsidRDefault="00851573" w:rsidP="008515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851573">
        <w:rPr>
          <w:rFonts w:ascii="Segoe UI" w:eastAsia="Times New Roman" w:hAnsi="Segoe UI" w:cs="Segoe UI"/>
          <w:color w:val="374151"/>
          <w:sz w:val="24"/>
          <w:szCs w:val="24"/>
          <w:lang w:val="en-IN" w:eastAsia="en-IN"/>
        </w:rPr>
        <w:t>Strings: Strings are sequences of characters represented by quotes (either single or double). They can be used to store text information such as names, sentences, etc. Example: name = "John Doe" message = "Welcome to the world of programming"</w:t>
      </w:r>
    </w:p>
    <w:p w:rsidR="00851573" w:rsidRPr="00851573" w:rsidRDefault="00851573" w:rsidP="008515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851573">
        <w:rPr>
          <w:rFonts w:ascii="Segoe UI" w:eastAsia="Times New Roman" w:hAnsi="Segoe UI" w:cs="Segoe UI"/>
          <w:color w:val="374151"/>
          <w:sz w:val="24"/>
          <w:szCs w:val="24"/>
          <w:lang w:val="en-IN" w:eastAsia="en-IN"/>
        </w:rPr>
        <w:t>Lists: Lists are ordered collections of elements that can be of any data type including numbers, strings, and other lists. Lists are defined using square brackets and the elements are separated by commas. Example: numbers = [1, 2, 3, 4, 5] names = ["John", "Jane", "Jim", "Jack"]</w:t>
      </w:r>
    </w:p>
    <w:p w:rsidR="00851573" w:rsidRPr="00851573" w:rsidRDefault="00851573" w:rsidP="008515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851573">
        <w:rPr>
          <w:rFonts w:ascii="Segoe UI" w:eastAsia="Times New Roman" w:hAnsi="Segoe UI" w:cs="Segoe UI"/>
          <w:color w:val="374151"/>
          <w:sz w:val="24"/>
          <w:szCs w:val="24"/>
          <w:lang w:val="en-IN" w:eastAsia="en-IN"/>
        </w:rPr>
        <w:t>Tuples: Tuples are similar to lists, but they are immutable, meaning their elements cannot be changed once they are assigned. They are defined using parentheses and the elements are separated by commas. Example: numbers = (1, 2, 3, 4, 5) names = ("John", "Jane", "Jim", "Jack")</w:t>
      </w:r>
    </w:p>
    <w:p w:rsidR="00851573" w:rsidRPr="00851573" w:rsidRDefault="00851573" w:rsidP="008515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851573">
        <w:rPr>
          <w:rFonts w:ascii="Segoe UI" w:eastAsia="Times New Roman" w:hAnsi="Segoe UI" w:cs="Segoe UI"/>
          <w:color w:val="374151"/>
          <w:sz w:val="24"/>
          <w:szCs w:val="24"/>
          <w:lang w:val="en-IN" w:eastAsia="en-IN"/>
        </w:rPr>
        <w:t>Dictionaries: Dictionaries are unordered collections of key-value pairs, where each key is unique and maps to a specific value. Dictionaries are defined using curly braces and the key-value pairs are separated by colons. Example: person = {"name": "John Doe", "age": 30, "city": "New York"} menu = {"pizza": 10, "burger": 5, "salad": 7}</w:t>
      </w:r>
    </w:p>
    <w:p w:rsidR="006D3A72" w:rsidRDefault="00151C4D" w:rsidP="00851573">
      <w:r>
        <w:t>PART 2</w:t>
      </w:r>
    </w:p>
    <w:p w:rsidR="00151C4D" w:rsidRDefault="00151C4D" w:rsidP="00851573">
      <w:r>
        <w:rPr>
          <w:rFonts w:ascii="Segoe UI" w:hAnsi="Segoe UI" w:cs="Segoe UI"/>
          <w:color w:val="343541"/>
        </w:rPr>
        <w:t>1)</w:t>
      </w:r>
      <w:r>
        <w:rPr>
          <w:rFonts w:ascii="Segoe UI" w:hAnsi="Segoe UI" w:cs="Segoe UI"/>
          <w:color w:val="343541"/>
        </w:rPr>
        <w:t>Simple message: store a message in a variable and then print that message. After printing, change the value of the variable to a new message and print that message.</w:t>
      </w:r>
    </w:p>
    <w:p w:rsidR="00151C4D" w:rsidRDefault="00151C4D" w:rsidP="00151C4D">
      <w:r>
        <w:t>message = "This is the first message."</w:t>
      </w:r>
    </w:p>
    <w:p w:rsidR="00151C4D" w:rsidRDefault="00151C4D" w:rsidP="00151C4D">
      <w:r>
        <w:t>print(message)</w:t>
      </w:r>
    </w:p>
    <w:p w:rsidR="00151C4D" w:rsidRDefault="00151C4D" w:rsidP="00151C4D"/>
    <w:p w:rsidR="00151C4D" w:rsidRDefault="00151C4D" w:rsidP="00151C4D">
      <w:r>
        <w:t>message = "This is the second message."</w:t>
      </w:r>
    </w:p>
    <w:p w:rsidR="00151C4D" w:rsidRDefault="00151C4D" w:rsidP="00151C4D">
      <w:r>
        <w:t>print(message)</w:t>
      </w:r>
    </w:p>
    <w:p w:rsidR="00151C4D" w:rsidRPr="00151C4D" w:rsidRDefault="00151C4D" w:rsidP="00151C4D">
      <w:pPr>
        <w:rPr>
          <w:b/>
          <w:bCs/>
        </w:rPr>
      </w:pPr>
      <w:r w:rsidRPr="00151C4D">
        <w:rPr>
          <w:b/>
          <w:bCs/>
        </w:rPr>
        <w:t>out put</w:t>
      </w:r>
    </w:p>
    <w:p w:rsidR="00151C4D" w:rsidRDefault="00151C4D" w:rsidP="00151C4D">
      <w:r>
        <w:t>This is the first message.</w:t>
      </w:r>
    </w:p>
    <w:p w:rsidR="00151C4D" w:rsidRDefault="00151C4D" w:rsidP="00151C4D">
      <w:r>
        <w:t>This is the second message.</w:t>
      </w:r>
    </w:p>
    <w:p w:rsidR="00151C4D" w:rsidRDefault="00151C4D" w:rsidP="00151C4D">
      <w:pPr>
        <w:rPr>
          <w:rFonts w:cstheme="minorHAnsi"/>
          <w:sz w:val="28"/>
          <w:szCs w:val="28"/>
        </w:rPr>
      </w:pPr>
      <w:r>
        <w:t>3)</w:t>
      </w:r>
      <w:r w:rsidRPr="00151C4D">
        <w:rPr>
          <w:rFonts w:cstheme="minorHAnsi"/>
          <w:b/>
          <w:bCs/>
          <w:sz w:val="28"/>
          <w:szCs w:val="28"/>
        </w:rPr>
        <w:t xml:space="preserve"> </w:t>
      </w:r>
      <w:r>
        <w:rPr>
          <w:rFonts w:cstheme="minorHAnsi"/>
          <w:b/>
          <w:bCs/>
          <w:sz w:val="28"/>
          <w:szCs w:val="28"/>
        </w:rPr>
        <w:t>Personal message:</w:t>
      </w:r>
      <w:r>
        <w:rPr>
          <w:rFonts w:cstheme="minorHAnsi"/>
          <w:sz w:val="28"/>
          <w:szCs w:val="28"/>
        </w:rPr>
        <w:t xml:space="preserve"> store a person’s name in a variable and print a simple message to that person. The message should include either! or? as well as </w:t>
      </w:r>
      <w:r>
        <w:rPr>
          <w:rFonts w:cstheme="minorHAnsi"/>
          <w:sz w:val="28"/>
          <w:szCs w:val="28"/>
        </w:rPr>
        <w:lastRenderedPageBreak/>
        <w:t>at least one comma e.g., Hello Eric, would you like to learn more about Python?</w:t>
      </w:r>
    </w:p>
    <w:p w:rsidR="00151C4D" w:rsidRDefault="00151C4D" w:rsidP="00151C4D">
      <w:r>
        <w:t>name = "Eric"</w:t>
      </w:r>
    </w:p>
    <w:p w:rsidR="00151C4D" w:rsidRDefault="00151C4D" w:rsidP="00151C4D">
      <w:r>
        <w:t>message = "Hello " + name + ", would you like to learn more about Python?"</w:t>
      </w:r>
    </w:p>
    <w:p w:rsidR="00151C4D" w:rsidRDefault="00151C4D" w:rsidP="00151C4D">
      <w:r>
        <w:t>print(message)</w:t>
      </w:r>
    </w:p>
    <w:p w:rsidR="00151C4D" w:rsidRDefault="00151C4D" w:rsidP="00151C4D"/>
    <w:p w:rsidR="00151C4D" w:rsidRDefault="00151C4D" w:rsidP="00151C4D">
      <w:pPr>
        <w:rPr>
          <w:rFonts w:ascii="Segoe UI" w:hAnsi="Segoe UI" w:cs="Segoe UI"/>
          <w:color w:val="374151"/>
          <w:shd w:val="clear" w:color="auto" w:fill="F7F7F8"/>
        </w:rPr>
      </w:pPr>
      <w:r w:rsidRPr="00151C4D">
        <w:rPr>
          <w:rFonts w:ascii="Segoe UI" w:hAnsi="Segoe UI" w:cs="Segoe UI"/>
          <w:color w:val="374151"/>
          <w:shd w:val="clear" w:color="auto" w:fill="F7F7F8"/>
        </w:rPr>
        <w:t xml:space="preserve">This code stores the name "Eric" in a variable named </w:t>
      </w:r>
      <w:r w:rsidRPr="00151C4D">
        <w:rPr>
          <w:rFonts w:ascii="Ubuntu Mono" w:hAnsi="Ubuntu Mono" w:cs="Courier New"/>
          <w:b/>
          <w:bCs/>
          <w:sz w:val="21"/>
          <w:szCs w:val="21"/>
          <w:bdr w:val="single" w:sz="2" w:space="0" w:color="D9D9E3" w:frame="1"/>
          <w:shd w:val="clear" w:color="auto" w:fill="F7F7F8"/>
        </w:rPr>
        <w:t>name</w:t>
      </w:r>
      <w:r w:rsidRPr="00151C4D">
        <w:rPr>
          <w:rFonts w:ascii="Segoe UI" w:hAnsi="Segoe UI" w:cs="Segoe UI"/>
          <w:color w:val="374151"/>
          <w:shd w:val="clear" w:color="auto" w:fill="F7F7F8"/>
        </w:rPr>
        <w:t xml:space="preserve">, and then creates a message by concatenating the string "Hello ", the value of the </w:t>
      </w:r>
      <w:r w:rsidRPr="00151C4D">
        <w:rPr>
          <w:rFonts w:ascii="Ubuntu Mono" w:hAnsi="Ubuntu Mono" w:cs="Courier New"/>
          <w:b/>
          <w:bCs/>
          <w:sz w:val="21"/>
          <w:szCs w:val="21"/>
          <w:bdr w:val="single" w:sz="2" w:space="0" w:color="D9D9E3" w:frame="1"/>
          <w:shd w:val="clear" w:color="auto" w:fill="F7F7F8"/>
        </w:rPr>
        <w:t>name</w:t>
      </w:r>
      <w:r w:rsidRPr="00151C4D">
        <w:rPr>
          <w:rFonts w:ascii="Segoe UI" w:hAnsi="Segoe UI" w:cs="Segoe UI"/>
          <w:color w:val="374151"/>
          <w:shd w:val="clear" w:color="auto" w:fill="F7F7F8"/>
        </w:rPr>
        <w:t xml:space="preserve"> variable, and the string ", would you like to learn more about Python?". Finally, it prints the message.</w:t>
      </w:r>
    </w:p>
    <w:p w:rsidR="00151C4D" w:rsidRDefault="00151C4D" w:rsidP="00151C4D">
      <w:pPr>
        <w:rPr>
          <w:rFonts w:ascii="Segoe UI" w:hAnsi="Segoe UI" w:cs="Segoe UI"/>
          <w:color w:val="374151"/>
          <w:shd w:val="clear" w:color="auto" w:fill="F7F7F8"/>
        </w:rPr>
      </w:pPr>
    </w:p>
    <w:p w:rsidR="00151C4D" w:rsidRDefault="00151C4D" w:rsidP="00151C4D">
      <w:pPr>
        <w:rPr>
          <w:rFonts w:ascii="Segoe UI" w:hAnsi="Segoe UI" w:cs="Segoe UI"/>
          <w:color w:val="343541"/>
        </w:rPr>
      </w:pPr>
      <w:r>
        <w:t>4)</w:t>
      </w:r>
      <w:r w:rsidRPr="00151C4D">
        <w:rPr>
          <w:rFonts w:ascii="Segoe UI" w:hAnsi="Segoe UI" w:cs="Segoe UI"/>
          <w:color w:val="343541"/>
        </w:rPr>
        <w:t xml:space="preserve"> </w:t>
      </w:r>
      <w:r>
        <w:rPr>
          <w:rFonts w:ascii="Segoe UI" w:hAnsi="Segoe UI" w:cs="Segoe UI"/>
          <w:color w:val="343541"/>
        </w:rPr>
        <w:t>Name Case: store a person’s name in a variable and print that person’s name in lowercase, uppercase and proper case.</w:t>
      </w:r>
    </w:p>
    <w:p w:rsidR="00151C4D" w:rsidRDefault="00151C4D" w:rsidP="00151C4D">
      <w:pPr>
        <w:rPr>
          <w:rFonts w:ascii="Segoe UI" w:hAnsi="Segoe UI" w:cs="Segoe UI"/>
          <w:color w:val="343541"/>
        </w:rPr>
      </w:pPr>
    </w:p>
    <w:p w:rsidR="00151C4D" w:rsidRDefault="00151C4D" w:rsidP="00151C4D">
      <w:r>
        <w:t>name = "john doe"</w:t>
      </w:r>
    </w:p>
    <w:p w:rsidR="00151C4D" w:rsidRDefault="00151C4D" w:rsidP="00151C4D"/>
    <w:p w:rsidR="00151C4D" w:rsidRDefault="00151C4D" w:rsidP="00151C4D">
      <w:r>
        <w:t xml:space="preserve">lowercase = </w:t>
      </w:r>
      <w:proofErr w:type="spellStart"/>
      <w:r>
        <w:t>name.lower</w:t>
      </w:r>
      <w:proofErr w:type="spellEnd"/>
      <w:r>
        <w:t>()</w:t>
      </w:r>
    </w:p>
    <w:p w:rsidR="00151C4D" w:rsidRDefault="00151C4D" w:rsidP="00151C4D">
      <w:r>
        <w:t xml:space="preserve">uppercase = </w:t>
      </w:r>
      <w:proofErr w:type="spellStart"/>
      <w:r>
        <w:t>name.upper</w:t>
      </w:r>
      <w:proofErr w:type="spellEnd"/>
      <w:r>
        <w:t>()</w:t>
      </w:r>
    </w:p>
    <w:p w:rsidR="00151C4D" w:rsidRDefault="00151C4D" w:rsidP="00151C4D">
      <w:proofErr w:type="spellStart"/>
      <w:r>
        <w:t>propercase</w:t>
      </w:r>
      <w:proofErr w:type="spellEnd"/>
      <w:r>
        <w:t xml:space="preserve"> = </w:t>
      </w:r>
      <w:proofErr w:type="spellStart"/>
      <w:r>
        <w:t>name.title</w:t>
      </w:r>
      <w:proofErr w:type="spellEnd"/>
      <w:r>
        <w:t>()</w:t>
      </w:r>
    </w:p>
    <w:p w:rsidR="00151C4D" w:rsidRDefault="00151C4D" w:rsidP="00151C4D"/>
    <w:p w:rsidR="00151C4D" w:rsidRDefault="00151C4D" w:rsidP="00151C4D">
      <w:r>
        <w:t>print("Lowercase:", lowercase)</w:t>
      </w:r>
    </w:p>
    <w:p w:rsidR="00151C4D" w:rsidRDefault="00151C4D" w:rsidP="00151C4D">
      <w:r>
        <w:t>print("Uppercase:", uppercase)</w:t>
      </w:r>
    </w:p>
    <w:p w:rsidR="00151C4D" w:rsidRDefault="00151C4D" w:rsidP="00151C4D">
      <w:r>
        <w:t>print("</w:t>
      </w:r>
      <w:proofErr w:type="spellStart"/>
      <w:r>
        <w:t>Propercase</w:t>
      </w:r>
      <w:proofErr w:type="spellEnd"/>
      <w:r>
        <w:t xml:space="preserve">:", </w:t>
      </w:r>
      <w:proofErr w:type="spellStart"/>
      <w:r>
        <w:t>propercase</w:t>
      </w:r>
      <w:proofErr w:type="spellEnd"/>
      <w:r>
        <w:t>)</w:t>
      </w:r>
    </w:p>
    <w:p w:rsidR="00151C4D" w:rsidRDefault="00151C4D" w:rsidP="00151C4D">
      <w:pPr>
        <w:rPr>
          <w:b/>
          <w:bCs/>
        </w:rPr>
      </w:pPr>
      <w:r w:rsidRPr="00151C4D">
        <w:rPr>
          <w:b/>
          <w:bCs/>
        </w:rPr>
        <w:t>OUTPUT</w:t>
      </w:r>
    </w:p>
    <w:p w:rsidR="00151C4D" w:rsidRDefault="00151C4D" w:rsidP="00151C4D">
      <w:pPr>
        <w:rPr>
          <w:b/>
          <w:bCs/>
        </w:rPr>
      </w:pPr>
    </w:p>
    <w:p w:rsidR="00151C4D" w:rsidRPr="00151C4D" w:rsidRDefault="00151C4D" w:rsidP="00151C4D">
      <w:pPr>
        <w:rPr>
          <w:b/>
          <w:bCs/>
        </w:rPr>
      </w:pPr>
      <w:r w:rsidRPr="00151C4D">
        <w:rPr>
          <w:b/>
          <w:bCs/>
        </w:rPr>
        <w:t>Lowercase: john doe</w:t>
      </w:r>
    </w:p>
    <w:p w:rsidR="00151C4D" w:rsidRPr="00151C4D" w:rsidRDefault="00151C4D" w:rsidP="00151C4D">
      <w:pPr>
        <w:rPr>
          <w:b/>
          <w:bCs/>
        </w:rPr>
      </w:pPr>
      <w:r w:rsidRPr="00151C4D">
        <w:rPr>
          <w:b/>
          <w:bCs/>
        </w:rPr>
        <w:t>Uppercase: JOHN DOE</w:t>
      </w:r>
    </w:p>
    <w:p w:rsidR="00151C4D" w:rsidRDefault="00151C4D" w:rsidP="00151C4D">
      <w:pPr>
        <w:rPr>
          <w:b/>
          <w:bCs/>
        </w:rPr>
      </w:pPr>
      <w:proofErr w:type="spellStart"/>
      <w:r w:rsidRPr="00151C4D">
        <w:rPr>
          <w:b/>
          <w:bCs/>
        </w:rPr>
        <w:t>Propercase</w:t>
      </w:r>
      <w:proofErr w:type="spellEnd"/>
      <w:r w:rsidRPr="00151C4D">
        <w:rPr>
          <w:b/>
          <w:bCs/>
        </w:rPr>
        <w:t>: John Doe</w:t>
      </w:r>
    </w:p>
    <w:p w:rsidR="00151C4D" w:rsidRDefault="00151C4D" w:rsidP="00151C4D">
      <w:pPr>
        <w:rPr>
          <w:b/>
          <w:bCs/>
        </w:rPr>
      </w:pPr>
    </w:p>
    <w:p w:rsidR="00151C4D" w:rsidRDefault="00151C4D" w:rsidP="00151C4D">
      <w:pPr>
        <w:rPr>
          <w:rFonts w:cstheme="minorHAnsi"/>
          <w:sz w:val="28"/>
          <w:szCs w:val="28"/>
        </w:rPr>
      </w:pPr>
      <w:r>
        <w:rPr>
          <w:b/>
          <w:bCs/>
        </w:rPr>
        <w:lastRenderedPageBreak/>
        <w:t>4)</w:t>
      </w:r>
      <w:r w:rsidRPr="00151C4D">
        <w:rPr>
          <w:rFonts w:cstheme="minorHAnsi"/>
          <w:b/>
          <w:bCs/>
          <w:sz w:val="28"/>
          <w:szCs w:val="28"/>
        </w:rPr>
        <w:t xml:space="preserve"> </w:t>
      </w:r>
      <w:r>
        <w:rPr>
          <w:rFonts w:cstheme="minorHAnsi"/>
          <w:b/>
          <w:bCs/>
          <w:sz w:val="28"/>
          <w:szCs w:val="28"/>
        </w:rPr>
        <w:t>Stripping names:</w:t>
      </w:r>
      <w:r>
        <w:rPr>
          <w:rFonts w:cstheme="minorHAnsi"/>
          <w:sz w:val="28"/>
          <w:szCs w:val="28"/>
        </w:rPr>
        <w:t xml:space="preserve"> store a person’s name in a variable with extra white space to the left and right of the name. print the name using one of the stripping functions to remove the white space.</w:t>
      </w:r>
    </w:p>
    <w:p w:rsidR="00151C4D" w:rsidRDefault="00151C4D" w:rsidP="00151C4D">
      <w:pPr>
        <w:rPr>
          <w:rFonts w:cstheme="minorHAnsi"/>
          <w:sz w:val="28"/>
          <w:szCs w:val="28"/>
        </w:rPr>
      </w:pPr>
    </w:p>
    <w:p w:rsidR="00151C4D" w:rsidRPr="00151C4D" w:rsidRDefault="00151C4D" w:rsidP="00151C4D">
      <w:pPr>
        <w:rPr>
          <w:b/>
          <w:bCs/>
        </w:rPr>
      </w:pPr>
      <w:r w:rsidRPr="00151C4D">
        <w:rPr>
          <w:b/>
          <w:bCs/>
        </w:rPr>
        <w:t>name = "   John Doe   "</w:t>
      </w:r>
    </w:p>
    <w:p w:rsidR="00151C4D" w:rsidRPr="00151C4D" w:rsidRDefault="00151C4D" w:rsidP="00151C4D">
      <w:pPr>
        <w:rPr>
          <w:b/>
          <w:bCs/>
        </w:rPr>
      </w:pPr>
      <w:proofErr w:type="spellStart"/>
      <w:r w:rsidRPr="00151C4D">
        <w:rPr>
          <w:b/>
          <w:bCs/>
        </w:rPr>
        <w:t>stripped_name</w:t>
      </w:r>
      <w:proofErr w:type="spellEnd"/>
      <w:r w:rsidRPr="00151C4D">
        <w:rPr>
          <w:b/>
          <w:bCs/>
        </w:rPr>
        <w:t xml:space="preserve"> = </w:t>
      </w:r>
      <w:proofErr w:type="spellStart"/>
      <w:r w:rsidRPr="00151C4D">
        <w:rPr>
          <w:b/>
          <w:bCs/>
        </w:rPr>
        <w:t>name.strip</w:t>
      </w:r>
      <w:proofErr w:type="spellEnd"/>
      <w:r w:rsidRPr="00151C4D">
        <w:rPr>
          <w:b/>
          <w:bCs/>
        </w:rPr>
        <w:t>()</w:t>
      </w:r>
    </w:p>
    <w:p w:rsidR="00151C4D" w:rsidRDefault="00151C4D" w:rsidP="00151C4D">
      <w:pPr>
        <w:rPr>
          <w:b/>
          <w:bCs/>
        </w:rPr>
      </w:pPr>
      <w:r w:rsidRPr="00151C4D">
        <w:rPr>
          <w:b/>
          <w:bCs/>
        </w:rPr>
        <w:t>print(</w:t>
      </w:r>
      <w:proofErr w:type="spellStart"/>
      <w:r w:rsidRPr="00151C4D">
        <w:rPr>
          <w:b/>
          <w:bCs/>
        </w:rPr>
        <w:t>stripped_name</w:t>
      </w:r>
      <w:proofErr w:type="spellEnd"/>
      <w:r w:rsidRPr="00151C4D">
        <w:rPr>
          <w:b/>
          <w:bCs/>
        </w:rPr>
        <w:t>)</w:t>
      </w:r>
    </w:p>
    <w:p w:rsidR="00151C4D" w:rsidRDefault="00151C4D" w:rsidP="00151C4D">
      <w:pPr>
        <w:rPr>
          <w:b/>
          <w:bCs/>
        </w:rPr>
      </w:pPr>
    </w:p>
    <w:p w:rsidR="00151C4D" w:rsidRDefault="00151C4D" w:rsidP="00151C4D">
      <w:r>
        <w:rPr>
          <w:b/>
          <w:bCs/>
        </w:rPr>
        <w:t>OUTPUT:</w:t>
      </w:r>
      <w:r w:rsidRPr="00151C4D">
        <w:t xml:space="preserve"> </w:t>
      </w:r>
      <w:r w:rsidRPr="00151C4D">
        <w:rPr>
          <w:b/>
          <w:bCs/>
        </w:rPr>
        <w:t>John Doe</w:t>
      </w:r>
    </w:p>
    <w:p w:rsidR="00151C4D" w:rsidRDefault="00151C4D" w:rsidP="00151C4D"/>
    <w:p w:rsidR="00151C4D" w:rsidRDefault="00151C4D" w:rsidP="00151C4D"/>
    <w:p w:rsidR="00151C4D" w:rsidRDefault="00151C4D" w:rsidP="00151C4D"/>
    <w:p w:rsidR="00151C4D" w:rsidRDefault="00151C4D" w:rsidP="00151C4D">
      <w:pPr>
        <w:rPr>
          <w:rFonts w:ascii="Segoe UI" w:hAnsi="Segoe UI" w:cs="Segoe UI"/>
          <w:color w:val="374151"/>
          <w:shd w:val="clear" w:color="auto" w:fill="F7F7F8"/>
        </w:rPr>
      </w:pPr>
      <w:r w:rsidRPr="00151C4D">
        <w:rPr>
          <w:rFonts w:ascii="Segoe UI" w:hAnsi="Segoe UI" w:cs="Segoe UI"/>
          <w:color w:val="374151"/>
          <w:shd w:val="clear" w:color="auto" w:fill="F7F7F8"/>
        </w:rPr>
        <w:t xml:space="preserve">In this example, the </w:t>
      </w:r>
      <w:r w:rsidRPr="00151C4D">
        <w:rPr>
          <w:rFonts w:ascii="Ubuntu Mono" w:hAnsi="Ubuntu Mono" w:cs="Courier New"/>
          <w:b/>
          <w:bCs/>
          <w:sz w:val="21"/>
          <w:szCs w:val="21"/>
          <w:bdr w:val="single" w:sz="2" w:space="0" w:color="D9D9E3" w:frame="1"/>
          <w:shd w:val="clear" w:color="auto" w:fill="F7F7F8"/>
        </w:rPr>
        <w:t>strip()</w:t>
      </w:r>
      <w:r w:rsidRPr="00151C4D">
        <w:rPr>
          <w:rFonts w:ascii="Segoe UI" w:hAnsi="Segoe UI" w:cs="Segoe UI"/>
          <w:color w:val="374151"/>
          <w:shd w:val="clear" w:color="auto" w:fill="F7F7F8"/>
        </w:rPr>
        <w:t xml:space="preserve"> function removes the white space from both sides of the string stored in the </w:t>
      </w:r>
      <w:r w:rsidRPr="00151C4D">
        <w:rPr>
          <w:rFonts w:ascii="Ubuntu Mono" w:hAnsi="Ubuntu Mono" w:cs="Courier New"/>
          <w:b/>
          <w:bCs/>
          <w:sz w:val="21"/>
          <w:szCs w:val="21"/>
          <w:bdr w:val="single" w:sz="2" w:space="0" w:color="D9D9E3" w:frame="1"/>
          <w:shd w:val="clear" w:color="auto" w:fill="F7F7F8"/>
        </w:rPr>
        <w:t>name</w:t>
      </w:r>
      <w:r w:rsidRPr="00151C4D">
        <w:rPr>
          <w:rFonts w:ascii="Segoe UI" w:hAnsi="Segoe UI" w:cs="Segoe UI"/>
          <w:color w:val="374151"/>
          <w:shd w:val="clear" w:color="auto" w:fill="F7F7F8"/>
        </w:rPr>
        <w:t xml:space="preserve"> variable. If you want to remove the white space from only one side of the string, you can use </w:t>
      </w:r>
      <w:proofErr w:type="spellStart"/>
      <w:r w:rsidRPr="00151C4D">
        <w:rPr>
          <w:rFonts w:ascii="Ubuntu Mono" w:hAnsi="Ubuntu Mono" w:cs="Courier New"/>
          <w:b/>
          <w:bCs/>
          <w:sz w:val="21"/>
          <w:szCs w:val="21"/>
          <w:bdr w:val="single" w:sz="2" w:space="0" w:color="D9D9E3" w:frame="1"/>
          <w:shd w:val="clear" w:color="auto" w:fill="F7F7F8"/>
        </w:rPr>
        <w:t>lstrip</w:t>
      </w:r>
      <w:proofErr w:type="spellEnd"/>
      <w:r w:rsidRPr="00151C4D">
        <w:rPr>
          <w:rFonts w:ascii="Ubuntu Mono" w:hAnsi="Ubuntu Mono" w:cs="Courier New"/>
          <w:b/>
          <w:bCs/>
          <w:sz w:val="21"/>
          <w:szCs w:val="21"/>
          <w:bdr w:val="single" w:sz="2" w:space="0" w:color="D9D9E3" w:frame="1"/>
          <w:shd w:val="clear" w:color="auto" w:fill="F7F7F8"/>
        </w:rPr>
        <w:t>()</w:t>
      </w:r>
      <w:r w:rsidRPr="00151C4D">
        <w:rPr>
          <w:rFonts w:ascii="Segoe UI" w:hAnsi="Segoe UI" w:cs="Segoe UI"/>
          <w:color w:val="374151"/>
          <w:shd w:val="clear" w:color="auto" w:fill="F7F7F8"/>
        </w:rPr>
        <w:t xml:space="preserve"> to remove the left white space or </w:t>
      </w:r>
      <w:proofErr w:type="spellStart"/>
      <w:r w:rsidRPr="00151C4D">
        <w:rPr>
          <w:rFonts w:ascii="Ubuntu Mono" w:hAnsi="Ubuntu Mono" w:cs="Courier New"/>
          <w:b/>
          <w:bCs/>
          <w:sz w:val="21"/>
          <w:szCs w:val="21"/>
          <w:bdr w:val="single" w:sz="2" w:space="0" w:color="D9D9E3" w:frame="1"/>
          <w:shd w:val="clear" w:color="auto" w:fill="F7F7F8"/>
        </w:rPr>
        <w:t>rstrip</w:t>
      </w:r>
      <w:proofErr w:type="spellEnd"/>
      <w:r w:rsidRPr="00151C4D">
        <w:rPr>
          <w:rFonts w:ascii="Ubuntu Mono" w:hAnsi="Ubuntu Mono" w:cs="Courier New"/>
          <w:b/>
          <w:bCs/>
          <w:sz w:val="21"/>
          <w:szCs w:val="21"/>
          <w:bdr w:val="single" w:sz="2" w:space="0" w:color="D9D9E3" w:frame="1"/>
          <w:shd w:val="clear" w:color="auto" w:fill="F7F7F8"/>
        </w:rPr>
        <w:t>()</w:t>
      </w:r>
      <w:r w:rsidRPr="00151C4D">
        <w:rPr>
          <w:rFonts w:ascii="Segoe UI" w:hAnsi="Segoe UI" w:cs="Segoe UI"/>
          <w:color w:val="374151"/>
          <w:shd w:val="clear" w:color="auto" w:fill="F7F7F8"/>
        </w:rPr>
        <w:t xml:space="preserve"> to remove the right white space.</w:t>
      </w:r>
    </w:p>
    <w:p w:rsidR="00151C4D" w:rsidRDefault="00151C4D" w:rsidP="00151C4D">
      <w:pPr>
        <w:rPr>
          <w:rFonts w:ascii="Segoe UI" w:hAnsi="Segoe UI" w:cs="Segoe UI"/>
          <w:color w:val="374151"/>
          <w:shd w:val="clear" w:color="auto" w:fill="F7F7F8"/>
        </w:rPr>
      </w:pPr>
    </w:p>
    <w:p w:rsidR="00151C4D" w:rsidRDefault="00F9623D" w:rsidP="00151C4D">
      <w:pPr>
        <w:rPr>
          <w:rFonts w:cstheme="minorHAnsi"/>
          <w:sz w:val="28"/>
          <w:szCs w:val="28"/>
        </w:rPr>
      </w:pPr>
      <w:r>
        <w:rPr>
          <w:rFonts w:cstheme="minorHAnsi"/>
          <w:b/>
          <w:bCs/>
          <w:sz w:val="28"/>
          <w:szCs w:val="28"/>
        </w:rPr>
        <w:t>String Formatter:</w:t>
      </w:r>
      <w:r>
        <w:rPr>
          <w:rFonts w:cstheme="minorHAnsi"/>
          <w:sz w:val="28"/>
          <w:szCs w:val="28"/>
        </w:rPr>
        <w:t xml:space="preserve"> write a sentence using multiple pairs of curly braces and substitutions</w:t>
      </w:r>
    </w:p>
    <w:p w:rsidR="00F9623D" w:rsidRDefault="00F9623D" w:rsidP="00151C4D">
      <w:pPr>
        <w:rPr>
          <w:rFonts w:cstheme="minorHAnsi"/>
          <w:sz w:val="28"/>
          <w:szCs w:val="28"/>
        </w:rPr>
      </w:pPr>
    </w:p>
    <w:p w:rsidR="00F9623D" w:rsidRPr="00F9623D" w:rsidRDefault="00F9623D" w:rsidP="00F9623D">
      <w:pPr>
        <w:pBdr>
          <w:top w:val="single" w:sz="2" w:space="0" w:color="D9D9E3"/>
          <w:left w:val="single" w:sz="2" w:space="0" w:color="D9D9E3"/>
          <w:bottom w:val="single" w:sz="2" w:space="0" w:color="D9D9E3"/>
          <w:right w:val="single" w:sz="2" w:space="0" w:color="D9D9E3"/>
        </w:pBdr>
        <w:spacing w:before="100" w:line="240" w:lineRule="auto"/>
        <w:rPr>
          <w:rFonts w:ascii="Segoe UI" w:eastAsia="Times New Roman" w:hAnsi="Segoe UI" w:cs="Segoe UI"/>
          <w:sz w:val="21"/>
          <w:szCs w:val="21"/>
          <w:lang w:val="en-IN" w:eastAsia="en-IN"/>
        </w:rPr>
      </w:pPr>
      <w:r w:rsidRPr="00F9623D">
        <w:rPr>
          <w:rFonts w:ascii="Segoe UI" w:eastAsia="Times New Roman" w:hAnsi="Segoe UI" w:cs="Segoe UI"/>
          <w:sz w:val="21"/>
          <w:szCs w:val="21"/>
          <w:lang w:val="en-IN" w:eastAsia="en-IN"/>
        </w:rPr>
        <w:t>"The value of {{{2*{1+2}}}} is equal to {{6}}."</w:t>
      </w:r>
    </w:p>
    <w:p w:rsidR="00F9623D" w:rsidRDefault="00F9623D" w:rsidP="00151C4D"/>
    <w:p w:rsidR="00F9623D" w:rsidRDefault="00F9623D" w:rsidP="00151C4D">
      <w:r>
        <w:t>STEP2</w:t>
      </w:r>
    </w:p>
    <w:p w:rsidR="00F9623D" w:rsidRDefault="00F9623D" w:rsidP="00F9623D">
      <w:pPr>
        <w:rPr>
          <w:rFonts w:cstheme="minorHAnsi"/>
          <w:sz w:val="28"/>
          <w:szCs w:val="28"/>
        </w:rPr>
      </w:pPr>
      <w:r>
        <w:t>7)</w:t>
      </w:r>
      <w:r w:rsidRPr="00F9623D">
        <w:rPr>
          <w:rFonts w:cstheme="minorHAnsi"/>
          <w:b/>
          <w:bCs/>
          <w:sz w:val="28"/>
          <w:szCs w:val="28"/>
        </w:rPr>
        <w:t xml:space="preserve"> </w:t>
      </w:r>
      <w:r>
        <w:rPr>
          <w:rFonts w:cstheme="minorHAnsi"/>
          <w:b/>
          <w:bCs/>
          <w:sz w:val="28"/>
          <w:szCs w:val="28"/>
        </w:rPr>
        <w:t>Names:</w:t>
      </w:r>
      <w:r>
        <w:rPr>
          <w:rFonts w:cstheme="minorHAnsi"/>
          <w:sz w:val="28"/>
          <w:szCs w:val="28"/>
        </w:rPr>
        <w:t xml:space="preserve"> store the names of a few of your friends in a list called names. Print each person’s name by accessing each element in the list, one at a time.</w:t>
      </w:r>
    </w:p>
    <w:p w:rsidR="00F9623D" w:rsidRDefault="00F9623D" w:rsidP="00151C4D"/>
    <w:p w:rsidR="00F9623D" w:rsidRDefault="00F9623D" w:rsidP="00F9623D">
      <w:r>
        <w:t>names = ["John", "Sarah", "Mike", "Emma", "Jessica"]</w:t>
      </w:r>
    </w:p>
    <w:p w:rsidR="00F9623D" w:rsidRDefault="00F9623D" w:rsidP="00F9623D"/>
    <w:p w:rsidR="00F9623D" w:rsidRDefault="00F9623D" w:rsidP="00F9623D">
      <w:r>
        <w:t>for name in names:</w:t>
      </w:r>
    </w:p>
    <w:p w:rsidR="00F9623D" w:rsidRDefault="00F9623D" w:rsidP="00F9623D">
      <w:r>
        <w:t xml:space="preserve">    print(name)</w:t>
      </w:r>
    </w:p>
    <w:p w:rsidR="00F9623D" w:rsidRPr="00F9623D" w:rsidRDefault="00F9623D" w:rsidP="00F9623D">
      <w:pPr>
        <w:rPr>
          <w:b/>
          <w:bCs/>
        </w:rPr>
      </w:pPr>
      <w:r w:rsidRPr="00F9623D">
        <w:rPr>
          <w:b/>
          <w:bCs/>
        </w:rPr>
        <w:t>OUTPUT</w:t>
      </w:r>
    </w:p>
    <w:p w:rsidR="00F9623D" w:rsidRDefault="00F9623D" w:rsidP="00F9623D">
      <w:r>
        <w:t>John</w:t>
      </w:r>
    </w:p>
    <w:p w:rsidR="00F9623D" w:rsidRDefault="00F9623D" w:rsidP="00F9623D">
      <w:r>
        <w:t>Sarah</w:t>
      </w:r>
    </w:p>
    <w:p w:rsidR="00F9623D" w:rsidRDefault="00F9623D" w:rsidP="00F9623D">
      <w:r>
        <w:t>Mike</w:t>
      </w:r>
    </w:p>
    <w:p w:rsidR="00F9623D" w:rsidRDefault="00F9623D" w:rsidP="00F9623D">
      <w:r>
        <w:t>Emma</w:t>
      </w:r>
    </w:p>
    <w:p w:rsidR="00F9623D" w:rsidRDefault="00F9623D" w:rsidP="00F9623D">
      <w:r>
        <w:t>Jessica</w:t>
      </w:r>
    </w:p>
    <w:p w:rsidR="00F9623D" w:rsidRDefault="00F9623D" w:rsidP="00F9623D"/>
    <w:p w:rsidR="00F9623D" w:rsidRDefault="00F9623D" w:rsidP="00F9623D">
      <w:pPr>
        <w:rPr>
          <w:rFonts w:cstheme="minorHAnsi"/>
          <w:sz w:val="28"/>
          <w:szCs w:val="28"/>
        </w:rPr>
      </w:pPr>
      <w:r>
        <w:t>8)</w:t>
      </w:r>
      <w:r w:rsidRPr="00F9623D">
        <w:rPr>
          <w:rFonts w:cstheme="minorHAnsi"/>
          <w:b/>
          <w:bCs/>
          <w:sz w:val="28"/>
          <w:szCs w:val="28"/>
        </w:rPr>
        <w:t xml:space="preserve"> </w:t>
      </w:r>
      <w:r>
        <w:rPr>
          <w:rFonts w:cstheme="minorHAnsi"/>
          <w:b/>
          <w:bCs/>
          <w:sz w:val="28"/>
          <w:szCs w:val="28"/>
        </w:rPr>
        <w:t>Greetings:</w:t>
      </w:r>
      <w:r>
        <w:rPr>
          <w:rFonts w:cstheme="minorHAnsi"/>
          <w:sz w:val="28"/>
          <w:szCs w:val="28"/>
        </w:rPr>
        <w:t xml:space="preserve"> start with the list that you used in number 1, print a message to each person. The text of each message should be the same, but each message should be personalized with the person’s name.</w:t>
      </w:r>
    </w:p>
    <w:p w:rsidR="00F9623D" w:rsidRDefault="00F9623D" w:rsidP="00F9623D"/>
    <w:p w:rsidR="00F9623D" w:rsidRPr="00F9623D" w:rsidRDefault="00F9623D" w:rsidP="00F9623D">
      <w:pPr>
        <w:pBdr>
          <w:top w:val="single" w:sz="2" w:space="0" w:color="D9D9E3"/>
          <w:left w:val="single" w:sz="2" w:space="0" w:color="D9D9E3"/>
          <w:bottom w:val="single" w:sz="2" w:space="0" w:color="D9D9E3"/>
          <w:right w:val="single" w:sz="2" w:space="0" w:color="D9D9E3"/>
        </w:pBdr>
        <w:shd w:val="clear" w:color="auto" w:fill="F7F7F8"/>
        <w:spacing w:before="0" w:after="30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Sure, here are personalized messages for the list you mentioned in question 1:</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Hi John,</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Hello Sarah,</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Greetings Michael,</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Hey David,</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Howdy Emily,</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Good day Jessica,</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Hi there Matthew,</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Hello Andrew,</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Greetings Daniel,</w:t>
      </w:r>
    </w:p>
    <w:p w:rsidR="00F9623D" w:rsidRPr="00F9623D" w:rsidRDefault="00F9623D" w:rsidP="00F9623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Hey Ashley.</w:t>
      </w:r>
    </w:p>
    <w:p w:rsidR="00F9623D" w:rsidRPr="00F9623D" w:rsidRDefault="00F9623D" w:rsidP="00F9623D">
      <w:pPr>
        <w:pBdr>
          <w:top w:val="single" w:sz="2" w:space="0" w:color="D9D9E3"/>
          <w:left w:val="single" w:sz="2" w:space="0" w:color="D9D9E3"/>
          <w:bottom w:val="single" w:sz="2" w:space="0" w:color="D9D9E3"/>
          <w:right w:val="single" w:sz="2" w:space="0" w:color="D9D9E3"/>
        </w:pBdr>
        <w:shd w:val="clear" w:color="auto" w:fill="F7F7F8"/>
        <w:spacing w:before="300" w:line="240" w:lineRule="auto"/>
        <w:rPr>
          <w:rFonts w:ascii="Segoe UI" w:eastAsia="Times New Roman" w:hAnsi="Segoe UI" w:cs="Segoe UI"/>
          <w:color w:val="374151"/>
          <w:sz w:val="24"/>
          <w:szCs w:val="24"/>
          <w:lang w:val="en-IN" w:eastAsia="en-IN"/>
        </w:rPr>
      </w:pPr>
      <w:r w:rsidRPr="00F9623D">
        <w:rPr>
          <w:rFonts w:ascii="Segoe UI" w:eastAsia="Times New Roman" w:hAnsi="Segoe UI" w:cs="Segoe UI"/>
          <w:color w:val="374151"/>
          <w:sz w:val="24"/>
          <w:szCs w:val="24"/>
          <w:lang w:val="en-IN" w:eastAsia="en-IN"/>
        </w:rPr>
        <w:t>Is there anything specific you would like the messages to say, or is this format okay?</w:t>
      </w:r>
    </w:p>
    <w:p w:rsidR="00F9623D" w:rsidRDefault="00F9623D" w:rsidP="00F9623D"/>
    <w:p w:rsidR="00F9623D" w:rsidRDefault="00F9623D" w:rsidP="00F9623D">
      <w:pPr>
        <w:rPr>
          <w:rFonts w:cstheme="minorHAnsi"/>
          <w:sz w:val="28"/>
          <w:szCs w:val="28"/>
        </w:rPr>
      </w:pPr>
      <w:r>
        <w:t>9)</w:t>
      </w:r>
      <w:r w:rsidR="00475719" w:rsidRPr="00475719">
        <w:rPr>
          <w:rFonts w:cstheme="minorHAnsi"/>
          <w:b/>
          <w:bCs/>
          <w:sz w:val="28"/>
          <w:szCs w:val="28"/>
        </w:rPr>
        <w:t xml:space="preserve"> </w:t>
      </w:r>
      <w:r w:rsidR="00475719">
        <w:rPr>
          <w:rFonts w:cstheme="minorHAnsi"/>
          <w:b/>
          <w:bCs/>
          <w:sz w:val="28"/>
          <w:szCs w:val="28"/>
        </w:rPr>
        <w:t>Guests:</w:t>
      </w:r>
      <w:r w:rsidR="00475719">
        <w:rPr>
          <w:rFonts w:cstheme="minorHAnsi"/>
          <w:sz w:val="28"/>
          <w:szCs w:val="28"/>
        </w:rPr>
        <w:t xml:space="preserve"> Using your list, create a simple message inviting each of your friends to dinner. Someone can’t make it! Modify your list, replacing the name of the guest with the name of a new person that you’re inviting.</w:t>
      </w:r>
    </w:p>
    <w:p w:rsidR="00475719" w:rsidRDefault="00475719" w:rsidP="00F9623D">
      <w:pPr>
        <w:rPr>
          <w:rFonts w:cstheme="minorHAnsi"/>
          <w:sz w:val="28"/>
          <w:szCs w:val="28"/>
        </w:rPr>
      </w:pPr>
    </w:p>
    <w:p w:rsidR="00475719" w:rsidRDefault="00475719" w:rsidP="00F9623D">
      <w:pPr>
        <w:rPr>
          <w:rFonts w:ascii="Segoe UI" w:hAnsi="Segoe UI" w:cs="Segoe UI"/>
          <w:color w:val="374151"/>
          <w:shd w:val="clear" w:color="auto" w:fill="F7F7F8"/>
        </w:rPr>
      </w:pPr>
      <w:r>
        <w:rPr>
          <w:rFonts w:ascii="Segoe UI" w:hAnsi="Segoe UI" w:cs="Segoe UI"/>
          <w:color w:val="374151"/>
          <w:shd w:val="clear" w:color="auto" w:fill="F7F7F8"/>
        </w:rPr>
        <w:t>Sure, I can help you with that. Could you provide me with the list of guests you have invited for dinner?</w:t>
      </w:r>
    </w:p>
    <w:p w:rsidR="00475719" w:rsidRDefault="00475719" w:rsidP="00F9623D">
      <w:pPr>
        <w:rPr>
          <w:rFonts w:ascii="Segoe UI" w:hAnsi="Segoe UI" w:cs="Segoe UI"/>
          <w:color w:val="374151"/>
          <w:shd w:val="clear" w:color="auto" w:fill="F7F7F8"/>
        </w:rPr>
      </w:pPr>
    </w:p>
    <w:p w:rsidR="00475719" w:rsidRDefault="00475719" w:rsidP="00F9623D">
      <w:pPr>
        <w:rPr>
          <w:rFonts w:cstheme="minorHAnsi"/>
          <w:sz w:val="28"/>
          <w:szCs w:val="28"/>
        </w:rPr>
      </w:pPr>
      <w:r>
        <w:t>10)</w:t>
      </w:r>
      <w:r w:rsidRPr="00475719">
        <w:rPr>
          <w:rFonts w:cstheme="minorHAnsi"/>
          <w:b/>
          <w:bCs/>
          <w:sz w:val="28"/>
          <w:szCs w:val="28"/>
        </w:rPr>
        <w:t xml:space="preserve"> </w:t>
      </w:r>
      <w:r>
        <w:rPr>
          <w:rFonts w:cstheme="minorHAnsi"/>
          <w:b/>
          <w:bCs/>
          <w:sz w:val="28"/>
          <w:szCs w:val="28"/>
        </w:rPr>
        <w:t>More Guests:</w:t>
      </w:r>
      <w:r>
        <w:rPr>
          <w:rFonts w:cstheme="minorHAnsi"/>
          <w:sz w:val="28"/>
          <w:szCs w:val="28"/>
        </w:rPr>
        <w:t xml:space="preserve"> use insert() to add a new guest to the beginning, middle and end of your list. Print a new set of invitations, one for each person in the list.</w:t>
      </w:r>
    </w:p>
    <w:p w:rsidR="00475719" w:rsidRDefault="00475719" w:rsidP="00F9623D">
      <w:pPr>
        <w:rPr>
          <w:rFonts w:cstheme="minorHAnsi"/>
          <w:sz w:val="28"/>
          <w:szCs w:val="28"/>
        </w:rPr>
      </w:pPr>
    </w:p>
    <w:p w:rsidR="00475719" w:rsidRDefault="00475719" w:rsidP="00475719">
      <w:r>
        <w:t>guests = ["John", "Jane", "Jim"]</w:t>
      </w:r>
    </w:p>
    <w:p w:rsidR="00475719" w:rsidRDefault="00475719" w:rsidP="00475719"/>
    <w:p w:rsidR="00475719" w:rsidRDefault="00475719" w:rsidP="00475719">
      <w:r>
        <w:t># Add a guest to the beginning of the list</w:t>
      </w:r>
    </w:p>
    <w:p w:rsidR="00475719" w:rsidRDefault="00475719" w:rsidP="00475719">
      <w:proofErr w:type="spellStart"/>
      <w:r>
        <w:t>guests.insert</w:t>
      </w:r>
      <w:proofErr w:type="spellEnd"/>
      <w:r>
        <w:t>(0, "Amy")</w:t>
      </w:r>
    </w:p>
    <w:p w:rsidR="00475719" w:rsidRDefault="00475719" w:rsidP="00475719"/>
    <w:p w:rsidR="00475719" w:rsidRDefault="00475719" w:rsidP="00475719">
      <w:r>
        <w:t># Add a guest to the middle of the list</w:t>
      </w:r>
    </w:p>
    <w:p w:rsidR="00475719" w:rsidRDefault="00475719" w:rsidP="00475719">
      <w:proofErr w:type="spellStart"/>
      <w:r>
        <w:t>guests.insert</w:t>
      </w:r>
      <w:proofErr w:type="spellEnd"/>
      <w:r>
        <w:t>(</w:t>
      </w:r>
      <w:proofErr w:type="spellStart"/>
      <w:r>
        <w:t>len</w:t>
      </w:r>
      <w:proofErr w:type="spellEnd"/>
      <w:r>
        <w:t>(guests)//2, "Bob")</w:t>
      </w:r>
    </w:p>
    <w:p w:rsidR="00475719" w:rsidRDefault="00475719" w:rsidP="00475719"/>
    <w:p w:rsidR="00475719" w:rsidRDefault="00475719" w:rsidP="00475719">
      <w:r>
        <w:t># Add a guest to the end of the list</w:t>
      </w:r>
    </w:p>
    <w:p w:rsidR="00475719" w:rsidRDefault="00475719" w:rsidP="00475719">
      <w:proofErr w:type="spellStart"/>
      <w:r>
        <w:t>guests.append</w:t>
      </w:r>
      <w:proofErr w:type="spellEnd"/>
      <w:r>
        <w:t>("Charlie")</w:t>
      </w:r>
    </w:p>
    <w:p w:rsidR="00475719" w:rsidRDefault="00475719" w:rsidP="00475719"/>
    <w:p w:rsidR="00475719" w:rsidRDefault="00475719" w:rsidP="00475719">
      <w:r>
        <w:t># Print the invitations</w:t>
      </w:r>
    </w:p>
    <w:p w:rsidR="00475719" w:rsidRDefault="00475719" w:rsidP="00475719">
      <w:r>
        <w:t>for guest in guests:</w:t>
      </w:r>
    </w:p>
    <w:p w:rsidR="00475719" w:rsidRDefault="00475719" w:rsidP="00475719">
      <w:r>
        <w:t xml:space="preserve">    print("You are cordially invited to my party, " + guest + ".")</w:t>
      </w:r>
    </w:p>
    <w:p w:rsidR="00475719" w:rsidRDefault="00475719" w:rsidP="00475719"/>
    <w:p w:rsidR="00475719" w:rsidRDefault="00475719" w:rsidP="00475719">
      <w:r>
        <w:t>OUT PUT</w:t>
      </w:r>
    </w:p>
    <w:p w:rsidR="00475719" w:rsidRDefault="00475719" w:rsidP="00475719"/>
    <w:p w:rsidR="00475719" w:rsidRDefault="00475719" w:rsidP="00475719">
      <w:r>
        <w:t>You are cordially invited to my party, Amy.</w:t>
      </w:r>
    </w:p>
    <w:p w:rsidR="00475719" w:rsidRDefault="00475719" w:rsidP="00475719">
      <w:r>
        <w:t>You are cordially invited to my party, John.</w:t>
      </w:r>
    </w:p>
    <w:p w:rsidR="00475719" w:rsidRDefault="00475719" w:rsidP="00475719">
      <w:r>
        <w:lastRenderedPageBreak/>
        <w:t>You are cordially invited to my party, Bob.</w:t>
      </w:r>
    </w:p>
    <w:p w:rsidR="00475719" w:rsidRDefault="00475719" w:rsidP="00475719">
      <w:r>
        <w:t>You are cordially invited to my party, Jane.</w:t>
      </w:r>
    </w:p>
    <w:p w:rsidR="00475719" w:rsidRDefault="00475719" w:rsidP="00475719">
      <w:r>
        <w:t>You are cordially invited to my party, Jim.</w:t>
      </w:r>
    </w:p>
    <w:p w:rsidR="00475719" w:rsidRDefault="00475719" w:rsidP="00475719">
      <w:r>
        <w:t>You are cordially invited to my party, Charlie.</w:t>
      </w:r>
    </w:p>
    <w:p w:rsidR="00475719" w:rsidRDefault="00475719" w:rsidP="00475719"/>
    <w:p w:rsidR="00475719" w:rsidRDefault="00475719" w:rsidP="00475719">
      <w:pPr>
        <w:rPr>
          <w:rFonts w:cstheme="minorHAnsi"/>
          <w:sz w:val="28"/>
          <w:szCs w:val="28"/>
        </w:rPr>
      </w:pPr>
      <w:r>
        <w:t>11)</w:t>
      </w:r>
      <w:r w:rsidRPr="00475719">
        <w:rPr>
          <w:rFonts w:cstheme="minorHAnsi"/>
          <w:b/>
          <w:bCs/>
          <w:sz w:val="28"/>
          <w:szCs w:val="28"/>
        </w:rPr>
        <w:t xml:space="preserve"> </w:t>
      </w:r>
      <w:r>
        <w:rPr>
          <w:rFonts w:cstheme="minorHAnsi"/>
          <w:b/>
          <w:bCs/>
          <w:sz w:val="28"/>
          <w:szCs w:val="28"/>
        </w:rPr>
        <w:t>Hard times:</w:t>
      </w:r>
      <w:r>
        <w:rPr>
          <w:rFonts w:cstheme="minorHAnsi"/>
          <w:sz w:val="28"/>
          <w:szCs w:val="28"/>
        </w:rPr>
        <w:t xml:space="preserve"> you were informed that your new dinner table won’t arrive for another month, so you can only invite 2 people. Use pop() to remove guests from your list one at a time. Each time you remove a name from the list, print a message to that person letting them know that you’re sorry that you can’t invite them to dinner.</w:t>
      </w:r>
    </w:p>
    <w:p w:rsidR="00475719" w:rsidRDefault="00475719" w:rsidP="00475719">
      <w:pPr>
        <w:rPr>
          <w:rFonts w:cstheme="minorHAnsi"/>
          <w:sz w:val="28"/>
          <w:szCs w:val="28"/>
        </w:rPr>
      </w:pPr>
    </w:p>
    <w:p w:rsidR="00475719" w:rsidRDefault="00475719" w:rsidP="00475719">
      <w:r>
        <w:t>guests = ["John", "Jane", "Jim", "Jessica", "Jake"]</w:t>
      </w:r>
    </w:p>
    <w:p w:rsidR="00475719" w:rsidRDefault="00475719" w:rsidP="00475719"/>
    <w:p w:rsidR="00475719" w:rsidRDefault="00475719" w:rsidP="00475719">
      <w:r>
        <w:t>print("Original list of guests: ", guests)</w:t>
      </w:r>
    </w:p>
    <w:p w:rsidR="00475719" w:rsidRDefault="00475719" w:rsidP="00475719"/>
    <w:p w:rsidR="00475719" w:rsidRDefault="00475719" w:rsidP="00475719">
      <w:r>
        <w:t xml:space="preserve">while </w:t>
      </w:r>
      <w:proofErr w:type="spellStart"/>
      <w:r>
        <w:t>len</w:t>
      </w:r>
      <w:proofErr w:type="spellEnd"/>
      <w:r>
        <w:t>(guests) &gt; 2:</w:t>
      </w:r>
    </w:p>
    <w:p w:rsidR="00475719" w:rsidRDefault="00475719" w:rsidP="00475719">
      <w:r>
        <w:t xml:space="preserve">    </w:t>
      </w:r>
      <w:proofErr w:type="spellStart"/>
      <w:r>
        <w:t>uninvited_guest</w:t>
      </w:r>
      <w:proofErr w:type="spellEnd"/>
      <w:r>
        <w:t xml:space="preserve"> = </w:t>
      </w:r>
      <w:proofErr w:type="spellStart"/>
      <w:r>
        <w:t>guests.pop</w:t>
      </w:r>
      <w:proofErr w:type="spellEnd"/>
      <w:r>
        <w:t>()</w:t>
      </w:r>
    </w:p>
    <w:p w:rsidR="00475719" w:rsidRDefault="00475719" w:rsidP="00475719">
      <w:r>
        <w:t xml:space="preserve">    print("Sorry, " + </w:t>
      </w:r>
      <w:proofErr w:type="spellStart"/>
      <w:r>
        <w:t>uninvited_guest</w:t>
      </w:r>
      <w:proofErr w:type="spellEnd"/>
      <w:r>
        <w:t xml:space="preserve"> + ", I can't invite you to dinner.")</w:t>
      </w:r>
    </w:p>
    <w:p w:rsidR="00475719" w:rsidRDefault="00475719" w:rsidP="00475719"/>
    <w:p w:rsidR="00475719" w:rsidRDefault="00475719" w:rsidP="00475719">
      <w:r>
        <w:t>print("Final list of guests: ", guests)</w:t>
      </w:r>
    </w:p>
    <w:p w:rsidR="00475719" w:rsidRDefault="00475719" w:rsidP="00475719"/>
    <w:p w:rsidR="00475719" w:rsidRDefault="00475719" w:rsidP="00475719">
      <w:pPr>
        <w:rPr>
          <w:rFonts w:cstheme="minorHAnsi"/>
          <w:sz w:val="28"/>
          <w:szCs w:val="28"/>
        </w:rPr>
      </w:pPr>
      <w:r>
        <w:t>12)</w:t>
      </w:r>
      <w:r w:rsidRPr="00475719">
        <w:rPr>
          <w:rFonts w:cstheme="minorHAnsi"/>
          <w:b/>
          <w:bCs/>
          <w:sz w:val="28"/>
          <w:szCs w:val="28"/>
        </w:rPr>
        <w:t xml:space="preserve"> </w:t>
      </w:r>
      <w:r>
        <w:rPr>
          <w:rFonts w:cstheme="minorHAnsi"/>
          <w:b/>
          <w:bCs/>
          <w:sz w:val="28"/>
          <w:szCs w:val="28"/>
        </w:rPr>
        <w:t>Tidying up:</w:t>
      </w:r>
      <w:r>
        <w:rPr>
          <w:rFonts w:cstheme="minorHAnsi"/>
          <w:sz w:val="28"/>
          <w:szCs w:val="28"/>
        </w:rPr>
        <w:t xml:space="preserve"> use del to remove the last two names from your list. Print your list to ensure that you actually have an empty list.</w:t>
      </w:r>
    </w:p>
    <w:p w:rsidR="00475719" w:rsidRDefault="00475719" w:rsidP="00475719">
      <w:pPr>
        <w:rPr>
          <w:rFonts w:cstheme="minorHAnsi"/>
          <w:sz w:val="28"/>
          <w:szCs w:val="28"/>
        </w:rPr>
      </w:pPr>
    </w:p>
    <w:p w:rsidR="00475719" w:rsidRDefault="00475719" w:rsidP="00475719">
      <w:pPr>
        <w:rPr>
          <w:rFonts w:ascii="Segoe UI" w:hAnsi="Segoe UI" w:cs="Segoe UI"/>
          <w:color w:val="374151"/>
          <w:shd w:val="clear" w:color="auto" w:fill="F7F7F8"/>
        </w:rPr>
      </w:pPr>
      <w:r w:rsidRPr="00475719">
        <w:rPr>
          <w:rFonts w:ascii="Segoe UI" w:hAnsi="Segoe UI" w:cs="Segoe UI"/>
          <w:color w:val="374151"/>
          <w:shd w:val="clear" w:color="auto" w:fill="F7F7F8"/>
        </w:rPr>
        <w:t xml:space="preserve">I'm sorry, but as a text-based AI language model, I do not have the capability to maintain a list or any data structures. I can only provide answers in text form. If you have a specific list you'd like to remove items from, please provide the list and I'll assist you with removing items from it using the </w:t>
      </w:r>
      <w:r>
        <w:rPr>
          <w:rFonts w:ascii="Segoe UI" w:hAnsi="Segoe UI" w:cs="Segoe UI"/>
          <w:color w:val="374151"/>
          <w:shd w:val="clear" w:color="auto" w:fill="F7F7F8"/>
        </w:rPr>
        <w:t>‘</w:t>
      </w:r>
      <w:r w:rsidRPr="00475719">
        <w:rPr>
          <w:rFonts w:ascii="Ubuntu Mono" w:hAnsi="Ubuntu Mono" w:cs="Courier New"/>
          <w:b/>
          <w:bCs/>
          <w:sz w:val="21"/>
          <w:szCs w:val="21"/>
          <w:bdr w:val="single" w:sz="2" w:space="0" w:color="D9D9E3" w:frame="1"/>
          <w:shd w:val="clear" w:color="auto" w:fill="F7F7F8"/>
        </w:rPr>
        <w:t>del</w:t>
      </w:r>
      <w:r w:rsidRPr="00475719">
        <w:rPr>
          <w:rFonts w:ascii="Segoe UI" w:hAnsi="Segoe UI" w:cs="Segoe UI"/>
          <w:color w:val="374151"/>
          <w:shd w:val="clear" w:color="auto" w:fill="F7F7F8"/>
        </w:rPr>
        <w:t xml:space="preserve"> </w:t>
      </w:r>
      <w:r>
        <w:rPr>
          <w:rFonts w:ascii="Segoe UI" w:hAnsi="Segoe UI" w:cs="Segoe UI"/>
          <w:color w:val="374151"/>
          <w:shd w:val="clear" w:color="auto" w:fill="F7F7F8"/>
        </w:rPr>
        <w:t>‘</w:t>
      </w:r>
      <w:r w:rsidRPr="00475719">
        <w:rPr>
          <w:rFonts w:ascii="Segoe UI" w:hAnsi="Segoe UI" w:cs="Segoe UI"/>
          <w:color w:val="374151"/>
          <w:shd w:val="clear" w:color="auto" w:fill="F7F7F8"/>
        </w:rPr>
        <w:t>statement in Python</w:t>
      </w:r>
    </w:p>
    <w:p w:rsidR="00475719" w:rsidRDefault="00475719" w:rsidP="00475719">
      <w:pPr>
        <w:rPr>
          <w:rFonts w:cstheme="minorHAnsi"/>
          <w:sz w:val="28"/>
          <w:szCs w:val="28"/>
        </w:rPr>
      </w:pPr>
      <w:r>
        <w:rPr>
          <w:rFonts w:ascii="Segoe UI" w:hAnsi="Segoe UI" w:cs="Segoe UI"/>
          <w:color w:val="374151"/>
          <w:shd w:val="clear" w:color="auto" w:fill="F7F7F8"/>
        </w:rPr>
        <w:lastRenderedPageBreak/>
        <w:t>13)</w:t>
      </w:r>
      <w:r w:rsidRPr="00475719">
        <w:rPr>
          <w:rFonts w:ascii="Segoe UI" w:hAnsi="Segoe UI" w:cs="Segoe UI"/>
          <w:color w:val="374151"/>
          <w:shd w:val="clear" w:color="auto" w:fill="F7F7F8"/>
        </w:rPr>
        <w:t>.</w:t>
      </w:r>
      <w:r w:rsidRPr="00475719">
        <w:rPr>
          <w:rFonts w:cstheme="minorHAnsi"/>
          <w:b/>
          <w:bCs/>
          <w:sz w:val="28"/>
          <w:szCs w:val="28"/>
        </w:rPr>
        <w:t xml:space="preserve"> </w:t>
      </w:r>
      <w:r>
        <w:rPr>
          <w:rFonts w:cstheme="minorHAnsi"/>
          <w:b/>
          <w:bCs/>
          <w:sz w:val="28"/>
          <w:szCs w:val="28"/>
        </w:rPr>
        <w:t>Seeing the World:</w:t>
      </w:r>
      <w:r>
        <w:rPr>
          <w:rFonts w:cstheme="minorHAnsi"/>
          <w:sz w:val="28"/>
          <w:szCs w:val="28"/>
        </w:rPr>
        <w:t xml:space="preserve"> make a list of at least 5 places in the world that you’d like to visit. Use sorted() to print your list in alphabetical order. Show that the list is still in the original order by printing it. Use reverse() to change the order of your list and print it. Use reverse() again to change the list back to its original state.</w:t>
      </w:r>
    </w:p>
    <w:p w:rsidR="00475719" w:rsidRDefault="00475719" w:rsidP="00475719">
      <w:pPr>
        <w:rPr>
          <w:rFonts w:cstheme="minorHAnsi"/>
          <w:sz w:val="28"/>
          <w:szCs w:val="28"/>
        </w:rPr>
      </w:pPr>
    </w:p>
    <w:p w:rsidR="00672CC6" w:rsidRDefault="00672CC6" w:rsidP="00672CC6">
      <w:proofErr w:type="spellStart"/>
      <w:r>
        <w:t>places_to_visit</w:t>
      </w:r>
      <w:proofErr w:type="spellEnd"/>
      <w:r>
        <w:t xml:space="preserve"> = ["Amsterdam", "Barcelona", "Cairo", "Dubai", "Edinburgh"]</w:t>
      </w:r>
    </w:p>
    <w:p w:rsidR="00672CC6" w:rsidRDefault="00672CC6" w:rsidP="00672CC6"/>
    <w:p w:rsidR="00672CC6" w:rsidRDefault="00672CC6" w:rsidP="00672CC6">
      <w:r>
        <w:t># Sorting the list alphabetically</w:t>
      </w:r>
    </w:p>
    <w:p w:rsidR="00672CC6" w:rsidRDefault="00672CC6" w:rsidP="00672CC6">
      <w:r>
        <w:t xml:space="preserve">print("Original list:", </w:t>
      </w:r>
      <w:proofErr w:type="spellStart"/>
      <w:r>
        <w:t>places_to_visit</w:t>
      </w:r>
      <w:proofErr w:type="spellEnd"/>
      <w:r>
        <w:t>)</w:t>
      </w:r>
    </w:p>
    <w:p w:rsidR="00672CC6" w:rsidRDefault="00672CC6" w:rsidP="00672CC6">
      <w:proofErr w:type="spellStart"/>
      <w:r>
        <w:t>places_to_visit</w:t>
      </w:r>
      <w:proofErr w:type="spellEnd"/>
      <w:r>
        <w:t xml:space="preserve"> = sorted(</w:t>
      </w:r>
      <w:proofErr w:type="spellStart"/>
      <w:r>
        <w:t>places_to_visit</w:t>
      </w:r>
      <w:proofErr w:type="spellEnd"/>
      <w:r>
        <w:t>)</w:t>
      </w:r>
    </w:p>
    <w:p w:rsidR="00672CC6" w:rsidRDefault="00672CC6" w:rsidP="00672CC6">
      <w:r>
        <w:t xml:space="preserve">print("Sorted list (alphabetically):", </w:t>
      </w:r>
      <w:proofErr w:type="spellStart"/>
      <w:r>
        <w:t>places_to_visit</w:t>
      </w:r>
      <w:proofErr w:type="spellEnd"/>
      <w:r>
        <w:t>)</w:t>
      </w:r>
    </w:p>
    <w:p w:rsidR="00672CC6" w:rsidRDefault="00672CC6" w:rsidP="00672CC6"/>
    <w:p w:rsidR="00672CC6" w:rsidRDefault="00672CC6" w:rsidP="00672CC6">
      <w:r>
        <w:t># Reversing the sorted list</w:t>
      </w:r>
    </w:p>
    <w:p w:rsidR="00672CC6" w:rsidRDefault="00672CC6" w:rsidP="00672CC6">
      <w:proofErr w:type="spellStart"/>
      <w:r>
        <w:t>places_to_visit</w:t>
      </w:r>
      <w:proofErr w:type="spellEnd"/>
      <w:r>
        <w:t xml:space="preserve"> = sorted(</w:t>
      </w:r>
      <w:proofErr w:type="spellStart"/>
      <w:r>
        <w:t>places_to_visit</w:t>
      </w:r>
      <w:proofErr w:type="spellEnd"/>
      <w:r>
        <w:t>, reverse=True)</w:t>
      </w:r>
    </w:p>
    <w:p w:rsidR="00672CC6" w:rsidRDefault="00672CC6" w:rsidP="00672CC6">
      <w:r>
        <w:t xml:space="preserve">print("Reversed sorted list:", </w:t>
      </w:r>
      <w:proofErr w:type="spellStart"/>
      <w:r>
        <w:t>places_to_visit</w:t>
      </w:r>
      <w:proofErr w:type="spellEnd"/>
      <w:r>
        <w:t>)</w:t>
      </w:r>
    </w:p>
    <w:p w:rsidR="00672CC6" w:rsidRDefault="00672CC6" w:rsidP="00672CC6"/>
    <w:p w:rsidR="00672CC6" w:rsidRDefault="00672CC6" w:rsidP="00672CC6">
      <w:r>
        <w:t># Reversing the list back to original state</w:t>
      </w:r>
    </w:p>
    <w:p w:rsidR="00672CC6" w:rsidRDefault="00672CC6" w:rsidP="00672CC6">
      <w:proofErr w:type="spellStart"/>
      <w:r>
        <w:t>places_to_visit.reverse</w:t>
      </w:r>
      <w:proofErr w:type="spellEnd"/>
      <w:r>
        <w:t>()</w:t>
      </w:r>
    </w:p>
    <w:p w:rsidR="00475719" w:rsidRDefault="00672CC6" w:rsidP="00672CC6">
      <w:r>
        <w:t xml:space="preserve">print("Reversed list back to original state:", </w:t>
      </w:r>
      <w:proofErr w:type="spellStart"/>
      <w:r>
        <w:t>places_to_visit</w:t>
      </w:r>
      <w:proofErr w:type="spellEnd"/>
      <w:r>
        <w:t>)</w:t>
      </w:r>
    </w:p>
    <w:p w:rsidR="00672CC6" w:rsidRDefault="00672CC6" w:rsidP="00672CC6"/>
    <w:p w:rsidR="00672CC6" w:rsidRDefault="00672CC6" w:rsidP="00672CC6">
      <w:pPr>
        <w:rPr>
          <w:b/>
          <w:bCs/>
        </w:rPr>
      </w:pPr>
      <w:r w:rsidRPr="00672CC6">
        <w:rPr>
          <w:b/>
          <w:bCs/>
        </w:rPr>
        <w:t>OUTPUT</w:t>
      </w:r>
    </w:p>
    <w:p w:rsidR="00672CC6" w:rsidRDefault="00672CC6" w:rsidP="00672CC6">
      <w:pPr>
        <w:rPr>
          <w:b/>
          <w:bCs/>
        </w:rPr>
      </w:pPr>
    </w:p>
    <w:p w:rsidR="00672CC6" w:rsidRPr="00672CC6" w:rsidRDefault="00672CC6" w:rsidP="00672CC6">
      <w:pPr>
        <w:rPr>
          <w:b/>
          <w:bCs/>
        </w:rPr>
      </w:pPr>
      <w:r w:rsidRPr="00672CC6">
        <w:rPr>
          <w:b/>
          <w:bCs/>
        </w:rPr>
        <w:t>Original list: ['Amsterdam', 'Barcelona', 'Cairo', 'Dubai', 'Edinburgh']</w:t>
      </w:r>
    </w:p>
    <w:p w:rsidR="00672CC6" w:rsidRPr="00672CC6" w:rsidRDefault="00672CC6" w:rsidP="00672CC6">
      <w:pPr>
        <w:rPr>
          <w:b/>
          <w:bCs/>
        </w:rPr>
      </w:pPr>
      <w:r w:rsidRPr="00672CC6">
        <w:rPr>
          <w:b/>
          <w:bCs/>
        </w:rPr>
        <w:t>Sorted list (alphabetically): ['Amsterdam', 'Barcelona', 'Cairo', 'Dubai', 'Edinburgh']</w:t>
      </w:r>
    </w:p>
    <w:p w:rsidR="00672CC6" w:rsidRPr="00672CC6" w:rsidRDefault="00672CC6" w:rsidP="00672CC6">
      <w:pPr>
        <w:rPr>
          <w:b/>
          <w:bCs/>
        </w:rPr>
      </w:pPr>
      <w:r w:rsidRPr="00672CC6">
        <w:rPr>
          <w:b/>
          <w:bCs/>
        </w:rPr>
        <w:t>Reversed sorted list: ['Edinburgh', 'Dubai', 'Cairo', 'Barcelona', 'Amsterdam']</w:t>
      </w:r>
    </w:p>
    <w:p w:rsidR="00672CC6" w:rsidRPr="00672CC6" w:rsidRDefault="00672CC6" w:rsidP="00672CC6">
      <w:pPr>
        <w:rPr>
          <w:b/>
          <w:bCs/>
        </w:rPr>
      </w:pPr>
      <w:r w:rsidRPr="00672CC6">
        <w:rPr>
          <w:b/>
          <w:bCs/>
        </w:rPr>
        <w:t>Reversed list back to original state: ['Amsterdam', 'Barcelona', 'Cairo', 'Dubai', 'Edinburgh']</w:t>
      </w:r>
    </w:p>
    <w:sectPr w:rsidR="00672CC6" w:rsidRPr="00672CC6"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5CEA" w:rsidRDefault="00F25CEA">
      <w:pPr>
        <w:spacing w:line="240" w:lineRule="auto"/>
      </w:pPr>
      <w:r>
        <w:separator/>
      </w:r>
    </w:p>
  </w:endnote>
  <w:endnote w:type="continuationSeparator" w:id="0">
    <w:p w:rsidR="00F25CEA" w:rsidRDefault="00F25C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charset w:val="00"/>
    <w:family w:val="modern"/>
    <w:pitch w:val="fixed"/>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5CEA" w:rsidRDefault="00F25CEA">
      <w:pPr>
        <w:spacing w:line="240" w:lineRule="auto"/>
      </w:pPr>
      <w:r>
        <w:separator/>
      </w:r>
    </w:p>
  </w:footnote>
  <w:footnote w:type="continuationSeparator" w:id="0">
    <w:p w:rsidR="00F25CEA" w:rsidRDefault="00F25C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3038DC"/>
    <w:multiLevelType w:val="multilevel"/>
    <w:tmpl w:val="41F6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844159"/>
    <w:multiLevelType w:val="multilevel"/>
    <w:tmpl w:val="7A1A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504974077">
    <w:abstractNumId w:val="12"/>
  </w:num>
  <w:num w:numId="2" w16cid:durableId="788477585">
    <w:abstractNumId w:val="12"/>
    <w:lvlOverride w:ilvl="0">
      <w:startOverride w:val="1"/>
    </w:lvlOverride>
  </w:num>
  <w:num w:numId="3" w16cid:durableId="1304432336">
    <w:abstractNumId w:val="12"/>
  </w:num>
  <w:num w:numId="4" w16cid:durableId="979262795">
    <w:abstractNumId w:val="12"/>
    <w:lvlOverride w:ilvl="0">
      <w:startOverride w:val="1"/>
    </w:lvlOverride>
  </w:num>
  <w:num w:numId="5" w16cid:durableId="1043095896">
    <w:abstractNumId w:val="8"/>
  </w:num>
  <w:num w:numId="6" w16cid:durableId="972054769">
    <w:abstractNumId w:val="12"/>
    <w:lvlOverride w:ilvl="0">
      <w:startOverride w:val="1"/>
    </w:lvlOverride>
  </w:num>
  <w:num w:numId="7" w16cid:durableId="11784272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7715884">
    <w:abstractNumId w:val="9"/>
  </w:num>
  <w:num w:numId="9" w16cid:durableId="4994702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90490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7260508">
    <w:abstractNumId w:val="7"/>
  </w:num>
  <w:num w:numId="12" w16cid:durableId="419185259">
    <w:abstractNumId w:val="6"/>
  </w:num>
  <w:num w:numId="13" w16cid:durableId="335037949">
    <w:abstractNumId w:val="5"/>
  </w:num>
  <w:num w:numId="14" w16cid:durableId="2013990282">
    <w:abstractNumId w:val="4"/>
  </w:num>
  <w:num w:numId="15" w16cid:durableId="41096290">
    <w:abstractNumId w:val="3"/>
  </w:num>
  <w:num w:numId="16" w16cid:durableId="1638219441">
    <w:abstractNumId w:val="2"/>
  </w:num>
  <w:num w:numId="17" w16cid:durableId="647395889">
    <w:abstractNumId w:val="1"/>
  </w:num>
  <w:num w:numId="18" w16cid:durableId="1465587456">
    <w:abstractNumId w:val="0"/>
  </w:num>
  <w:num w:numId="19" w16cid:durableId="707023183">
    <w:abstractNumId w:val="11"/>
  </w:num>
  <w:num w:numId="20" w16cid:durableId="17434782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activeWritingStyle w:appName="MSWord" w:lang="en-US" w:vendorID="64" w:dllVersion="4096" w:nlCheck="1" w:checkStyle="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73"/>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51C4D"/>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42242"/>
    <w:rsid w:val="00457BEB"/>
    <w:rsid w:val="00461B2E"/>
    <w:rsid w:val="00475719"/>
    <w:rsid w:val="00482CFC"/>
    <w:rsid w:val="00487996"/>
    <w:rsid w:val="00491910"/>
    <w:rsid w:val="004A2AF6"/>
    <w:rsid w:val="004A3D03"/>
    <w:rsid w:val="004B6D7F"/>
    <w:rsid w:val="004D785F"/>
    <w:rsid w:val="004E744B"/>
    <w:rsid w:val="004F7760"/>
    <w:rsid w:val="00520AC9"/>
    <w:rsid w:val="00561F9A"/>
    <w:rsid w:val="00594254"/>
    <w:rsid w:val="005B6EB8"/>
    <w:rsid w:val="00614CAB"/>
    <w:rsid w:val="00633BC0"/>
    <w:rsid w:val="00661DE5"/>
    <w:rsid w:val="006706DE"/>
    <w:rsid w:val="00672CC6"/>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1573"/>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25CEA"/>
    <w:rsid w:val="00F33B83"/>
    <w:rsid w:val="00F41B42"/>
    <w:rsid w:val="00F54BD0"/>
    <w:rsid w:val="00F633E4"/>
    <w:rsid w:val="00F9623D"/>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0CEB9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218620">
      <w:bodyDiv w:val="1"/>
      <w:marLeft w:val="0"/>
      <w:marRight w:val="0"/>
      <w:marTop w:val="0"/>
      <w:marBottom w:val="0"/>
      <w:divBdr>
        <w:top w:val="none" w:sz="0" w:space="0" w:color="auto"/>
        <w:left w:val="none" w:sz="0" w:space="0" w:color="auto"/>
        <w:bottom w:val="none" w:sz="0" w:space="0" w:color="auto"/>
        <w:right w:val="none" w:sz="0" w:space="0" w:color="auto"/>
      </w:divBdr>
    </w:div>
    <w:div w:id="1177772992">
      <w:bodyDiv w:val="1"/>
      <w:marLeft w:val="0"/>
      <w:marRight w:val="0"/>
      <w:marTop w:val="0"/>
      <w:marBottom w:val="0"/>
      <w:divBdr>
        <w:top w:val="none" w:sz="0" w:space="0" w:color="auto"/>
        <w:left w:val="none" w:sz="0" w:space="0" w:color="auto"/>
        <w:bottom w:val="none" w:sz="0" w:space="0" w:color="auto"/>
        <w:right w:val="none" w:sz="0" w:space="0" w:color="auto"/>
      </w:divBdr>
      <w:divsChild>
        <w:div w:id="1289629107">
          <w:marLeft w:val="0"/>
          <w:marRight w:val="0"/>
          <w:marTop w:val="0"/>
          <w:marBottom w:val="0"/>
          <w:divBdr>
            <w:top w:val="single" w:sz="2" w:space="0" w:color="auto"/>
            <w:left w:val="single" w:sz="2" w:space="0" w:color="auto"/>
            <w:bottom w:val="single" w:sz="6" w:space="0" w:color="auto"/>
            <w:right w:val="single" w:sz="2" w:space="0" w:color="auto"/>
          </w:divBdr>
          <w:divsChild>
            <w:div w:id="1087730301">
              <w:marLeft w:val="0"/>
              <w:marRight w:val="0"/>
              <w:marTop w:val="100"/>
              <w:marBottom w:val="100"/>
              <w:divBdr>
                <w:top w:val="single" w:sz="2" w:space="0" w:color="D9D9E3"/>
                <w:left w:val="single" w:sz="2" w:space="0" w:color="D9D9E3"/>
                <w:bottom w:val="single" w:sz="2" w:space="0" w:color="D9D9E3"/>
                <w:right w:val="single" w:sz="2" w:space="0" w:color="D9D9E3"/>
              </w:divBdr>
              <w:divsChild>
                <w:div w:id="635181096">
                  <w:marLeft w:val="0"/>
                  <w:marRight w:val="0"/>
                  <w:marTop w:val="0"/>
                  <w:marBottom w:val="0"/>
                  <w:divBdr>
                    <w:top w:val="single" w:sz="2" w:space="0" w:color="D9D9E3"/>
                    <w:left w:val="single" w:sz="2" w:space="0" w:color="D9D9E3"/>
                    <w:bottom w:val="single" w:sz="2" w:space="0" w:color="D9D9E3"/>
                    <w:right w:val="single" w:sz="2" w:space="0" w:color="D9D9E3"/>
                  </w:divBdr>
                  <w:divsChild>
                    <w:div w:id="994144305">
                      <w:marLeft w:val="0"/>
                      <w:marRight w:val="0"/>
                      <w:marTop w:val="0"/>
                      <w:marBottom w:val="0"/>
                      <w:divBdr>
                        <w:top w:val="single" w:sz="2" w:space="0" w:color="D9D9E3"/>
                        <w:left w:val="single" w:sz="2" w:space="0" w:color="D9D9E3"/>
                        <w:bottom w:val="single" w:sz="2" w:space="0" w:color="D9D9E3"/>
                        <w:right w:val="single" w:sz="2" w:space="0" w:color="D9D9E3"/>
                      </w:divBdr>
                      <w:divsChild>
                        <w:div w:id="743336412">
                          <w:marLeft w:val="0"/>
                          <w:marRight w:val="0"/>
                          <w:marTop w:val="0"/>
                          <w:marBottom w:val="0"/>
                          <w:divBdr>
                            <w:top w:val="single" w:sz="2" w:space="0" w:color="D9D9E3"/>
                            <w:left w:val="single" w:sz="2" w:space="0" w:color="D9D9E3"/>
                            <w:bottom w:val="single" w:sz="2" w:space="0" w:color="D9D9E3"/>
                            <w:right w:val="single" w:sz="2" w:space="0" w:color="D9D9E3"/>
                          </w:divBdr>
                          <w:divsChild>
                            <w:div w:id="866872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8982014">
      <w:bodyDiv w:val="1"/>
      <w:marLeft w:val="0"/>
      <w:marRight w:val="0"/>
      <w:marTop w:val="0"/>
      <w:marBottom w:val="0"/>
      <w:divBdr>
        <w:top w:val="none" w:sz="0" w:space="0" w:color="auto"/>
        <w:left w:val="none" w:sz="0" w:space="0" w:color="auto"/>
        <w:bottom w:val="none" w:sz="0" w:space="0" w:color="auto"/>
        <w:right w:val="none" w:sz="0" w:space="0" w:color="auto"/>
      </w:divBdr>
    </w:div>
    <w:div w:id="1564564926">
      <w:bodyDiv w:val="1"/>
      <w:marLeft w:val="0"/>
      <w:marRight w:val="0"/>
      <w:marTop w:val="0"/>
      <w:marBottom w:val="0"/>
      <w:divBdr>
        <w:top w:val="none" w:sz="0" w:space="0" w:color="auto"/>
        <w:left w:val="none" w:sz="0" w:space="0" w:color="auto"/>
        <w:bottom w:val="none" w:sz="0" w:space="0" w:color="auto"/>
        <w:right w:val="none" w:sz="0" w:space="0" w:color="auto"/>
      </w:divBdr>
    </w:div>
    <w:div w:id="198923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dheer\AppData\Local\Microsoft\Office\16.0\DTS\en-US%7bD4553233-B22F-422F-9984-86FBEF8FBEA7%7d\%7b9C8E01D0-A05C-4EDE-A443-4550A77DE1FB%7dtf10002117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Props1.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{9C8E01D0-A05C-4EDE-A443-4550A77DE1FB}tf10002117_win32</Template>
  <TotalTime>0</TotalTime>
  <Pages>1</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2023-02-09T02:35:00Z</dcterms:created>
  <dcterms:modified xsi:type="dcterms:W3CDTF">2023-02-09T03:10:00Z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